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sz w:val="24"/>
          <w:b w:val="on"/>
          <w:color w:val="000000"/>
          <w:rFonts w:ascii="Arial" w:hAnsi="Arial" w:cs="Arial" w:eastAsia="Arial"/>
        </w:rPr>
        <w:t>AI开发项目全流程经验提炼与开发宪法更新指南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00:02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我现在要我现在开发了很多种。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00:06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主动用用那个CC开发了很多项目，那项目在这个跟Cloud Code的，在跟CC交流过程中有很多交互。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00:14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有什么提示词，交互啊，我都实际上大部分我都给他记录下来。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00:19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还包括一些我们现在已经开发好的这个项目，它过程中怎么开发出来的？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00:25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它这都有这个开发的交付的一个记录情况。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00:29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我想的话是这样，因为我们之前做了一个。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00:33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开发的这个super skill的，它这个用于开发的全流程开发的这样一个技能。Skills.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00:41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我想的话就是把针对于目前。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00:44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我用这个AI来开发这个交互的过程。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00:49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然后这个文档也要充分的去学习去理解，然后，包括我我已经开发好的这个项目要做充分的学习和理解。然后学习理解之后，做个什么事情呢，就要去总结提炼出来。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01:03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我们在任何一个开发项目过程中需要去遵循的这种开发的宪法。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01:12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就是这些宪法是必须遵守的。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01:16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你比如说的话。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01:19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比如说的话就是在那个提案的环节。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01:23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我一般就有一个初步的想法。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01:25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初步想法，但是这个初步想法可能没有这么的大胆。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01:29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因为受制于这个认知，视野包括经历，可能想的不一定说是这个多好。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01:37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多多开放多多的话这个。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01:43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这个特别难，就是我想的话，就是一定要做最难的事情。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01:48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就是最难的，最有。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01:50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这个这个问题在解决问题，现实中的最难的这个问题是。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01:55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最有价值去解决的，真正解决好之后是最有价值的，所以的话，这个整个的这个提案。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02:03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他一定是要是。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02:05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是解决一个最难的问题。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02:07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不要去害怕挑战，不要说去找一个差不多的方案就可以实现了不是这样的，应该说是在针对于你要去解决的这个问题，去拿到这个成果，我拿到这个结果来说。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02:21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他是在当前世界上。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02:24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这个经过调研GitHub及网络上面的资源。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02:28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这个应该说是有一个最最优的占成最优的一个，目前我们还且并且可以落地的这样一个方案，当然这个方案的话，有可能是最难去实现的。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02:39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但最难实现的话，它有很多点是可以去突破它的。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02:44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一定要聚焦于去这个提案的话，一定要去大胆的想象就是。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02:49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甚至是天马行空。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02:51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仅认为之前这个难以想象的，难以实现的事情都可以，都可以这个在提提案里面进行这个这个是这个这个进行提现。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03:00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这一步的话，一定要注意开放思想。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03:03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做特别大胆的这种设想。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03:06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去解决这个最难的。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03:09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这种有实际意义的，有实际价值意义的这种问题。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03:14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这是第一步，当然的话，这个提案的话，这个包括后面的过程中还有一个关于调研的这个问题。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03:22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就是我们的提案，包括这个实现的技术方案。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03:28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那里面很多地方实际上涉及到，我觉得首先是要站在巨人的肩膀上，现有的最优秀的成果基础上面在做工作，而不是的话一上来就是说自己去造轮子，从头开始，这个效率是最低的。一定要把不要做这种低级的开发，一定要做现在最优秀的成果。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03:48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至于。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03:49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这个巨人的肩膀上面在做一些开发工作。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03:53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甚至作为缝合、粘贴、复制过来抄作业都可以。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03:58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嗯。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04:00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总之的话，是要在充分的调研找到最优秀的、最顶级的东西，然后在他基础上面再做工作。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04:07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这个的话我觉得是关于调研的这种开发的这个方案。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04:13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然后包括这个制定的这种技术方案，技术路线。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04:18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很多时候的话，这个。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04:20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开发时候它有很多种技术方案，但是的话，我觉得适用于就是针对于本项目，达成本项目的这个目的，或者拿到本项目的这个成果。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04:31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来说，它应该是有一个最佳的。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04:34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这种方案一定要去找到这个最佳的方案。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04:38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然后把这个最佳方案。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04:42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就是一定是我们的解决方案是当前技术条件下面，当前我们的这个环境下面能够实现的最优的方案，最佳的方案。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04:52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类似于这种，就是说这个类似于这种开发的这种宪法。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04:59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我就是必须遵守的这些原则。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05:03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必须不能踩的这些红线。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05:06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包括甚至的话，就是我们推送这个。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05:10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黄细丁代码项目到这个get好上面。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05:13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他应该怎么做，做完之后的话，是不是要去恢复网络等等。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05:18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就是这些。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05:20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最最基本的原则，最重要的原则。我希望你从这些。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05:25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这些这个文件里面文档里面去给它提炼出来，然后提炼出来之后的话，然后更新到我们这个全局安装的这个superpi这里面去。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05:38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然后把这个super skill进行更新。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05:41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然后上传到这个给号上去。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05:45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那以后的话，我就会用这个更新的，是不是这样来去开发其他项目。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05:53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嗯</w:t>
      </w:r>
    </w:p>
    <w:sectPr>
      <w:pgMar w:top="720" w:bottom="720" w:left="720" w:right="72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  <Template>viaim_template</Template>
  <Pages>4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2026-09-08T00:00:00Z</dcterms:created>
  <dc:creator>viaim</dc:creator>
  <cp:lastModifiedBy>viaim</cp:lastModifiedBy>
  <dcterms:modified xsi:type="dcterms:W3CDTF">2026-09-08T00:00:00Z</dcterms:modified>
  <dc:title>AI开发项目全流程经验提炼与开发宪法更新指南</dc:title>
</cp:coreProperties>
</file>