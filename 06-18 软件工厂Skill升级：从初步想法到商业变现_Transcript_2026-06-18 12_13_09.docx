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sz w:val="24"/>
          <w:b w:val="on"/>
          <w:color w:val="000000"/>
          <w:rFonts w:ascii="Arial" w:hAnsi="Arial" w:cs="Arial" w:eastAsia="Arial"/>
        </w:rPr>
        <w:t>06-18 软件工厂Skill升级：从初步想法到商业变现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说话人1 00:04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我之前开发了一个。用于这个开发程序的开发工具，这样一个全流程的一个skill。但这个skill的话，它只是先需要用户的话，需要我的话先给他明确的。开发需求、开发方案这样一个指示才能往下做工作。我想的话就是能把这个skill再往前延伸。往往我开发的时候只有一个初步的想法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说话人1 00:36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也没有进行调研。所以我想的话就是把这个scale可以升级为用户需要。只需要提供一个初步的想法。不管是文字的，还是说是一个附件形式的。然后这个skill的话能够。去基于这个初步的想法。开展一些这个调研。主要这个调研就包括去那个搜狗微信搜索上面。去搜索这个有关的人提的需求和那个方案。嗯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说话人1 01:18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包括相关的事项的一个现有的一些成果。另外的话可以在github上面。去找一些这个跟这个项目，跟我这个初步想法类似的。或者相同的这样一些项目，它的。这个需求包括他的解决方案和实现的这种技术方案。然后根据这些东西的话。这个skill的话能够去。啊给我。基于我这个想法吧，基于我这个想法来提出10倍好的这样一个。这个提案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说话人1 01:55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我想问下这个提案的话，就是它生产的工具。不仅是自己，这个可以用，可以生产，那个质量非常高。而且的话他还可以去。拿到高质量成果。甚至的话去实现这个很高的经济效益，就能够快速的实现变现。这里面有些调研的这种实现方式的话。在我的这个。工程报告研究工厂里面有些已经实现了。可以去借鉴里面一些这个实验方式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说话人1 02:42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所以所以总的想法的话，是能够把我当前这个用于开发程序的全流程的。开发的这样一个skill，能够往前延伸到用户有初步想法，这个时候就开始。也就是说，把这个初步想法。拿到初步想法之后，来进行那个充分的调研，然后设计一个。更有用户价值的。技术上能够实现的。这样一个十倍好，甚至百倍好这样一个提案。这个提案的话，通过这个提案。让CC来进行开发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说话人1 03:20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看完之后生成的工具或者成果。又能很好的去去变现。我原来这个。软件开发全流程这个skill的话。有一段时间没有维护了。里面的话可能有些这个纸的。Skill.或者指的技能。他需要更新升级。所以的话。你也需要的话就是把这个。所有的涉及到这个流程进行升级一下。甚至的话，甚至的话也可以就是充分的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说话人1 04:09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去理解我当时这个这个开发。Skill.这个方案。根据目前最新的技术吧。你再搜索一下，检索一下最新的更好的实现的这种方案，然后把这个skill全面的进行那个升级。让他能力更强。以后的话我就想。有一个初步想法之后。我一般就是通过录音的方式形成这种文字的。这个文字稿。然后这个文字稿的初步想法。给到这个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说话人1 04:51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这个新的skill它就能够帮我把这个想法。这个进行调研，然后转化为特别有商业价值的。这种提案，然后CC的话来进行开发，直接直接直接输出这个这种可以用的成果。嗯。可以部署到网络上面，甚至可以向用户来收取费用。也就是的话，想做一个从初步想法开始。就能够落地变现的。这样一个平台的一个软件工厂。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说话人1 05:30</w:t>
      </w:r>
    </w:p>
    <w:p>
      <w:pPr>
        <w:jc w:val="left"/>
      </w:pPr>
      <w:r>
        <w:rPr>
          <w:sz w:val="24"/>
          <w:b w:val="off"/>
          <w:color w:val="000000"/>
          <w:rFonts w:ascii="Arial" w:hAnsi="Arial" w:cs="Arial" w:eastAsia="Arial"/>
        </w:rPr>
        <w:t>由于服务这个元件工厂的这样一个skill。软件工厂。</w:t>
      </w:r>
    </w:p>
    <w:sectPr>
      <w:pgMar w:top="720" w:bottom="720" w:left="720" w:right="72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  <Template>viaim_template</Template>
  <Pages>2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2026-06-18T00:00:00Z</dcterms:created>
  <dc:creator>viaim</dc:creator>
  <cp:lastModifiedBy>viaim</cp:lastModifiedBy>
  <dcterms:modified xsi:type="dcterms:W3CDTF">2026-06-18T00:00:00Z</dcterms:modified>
  <dc:title>06-18 软件工厂Skill升级：从初步想法到商业变现</dc:title>
</cp:coreProperties>
</file>